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4"/>
      </w:tblGrid>
      <w:tr w:rsidR="004B7E44" w14:paraId="1489740D" w14:textId="77777777" w:rsidTr="00754FBF">
        <w:trPr>
          <w:trHeight w:val="2597"/>
        </w:trPr>
        <w:tc>
          <w:tcPr>
            <w:tcW w:w="8764" w:type="dxa"/>
            <w:tcBorders>
              <w:top w:val="nil"/>
              <w:left w:val="nil"/>
              <w:bottom w:val="nil"/>
              <w:right w:val="nil"/>
            </w:tcBorders>
          </w:tcPr>
          <w:p w14:paraId="0BDAED49" w14:textId="6E68B9C8" w:rsidR="004B7E44" w:rsidRDefault="004B7E44" w:rsidP="004B7E44"/>
          <w:p w14:paraId="68CDC95B" w14:textId="7EF287EF" w:rsidR="004B7E44" w:rsidRDefault="004B7E44" w:rsidP="004B7E44"/>
          <w:p w14:paraId="39B29EF8" w14:textId="6CD9523F" w:rsidR="004B7E44" w:rsidRDefault="00754FBF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8352D73" wp14:editId="5B1D8AA3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F52D58" w14:textId="08B40741" w:rsidR="00754FBF" w:rsidRPr="00632AF6" w:rsidRDefault="009C70F1" w:rsidP="000170A1">
                                  <w:pPr>
                                    <w:pStyle w:val="Titre"/>
                                    <w:rPr>
                                      <w:color w:val="FFFFFF" w:themeColor="background1"/>
                                      <w:lang w:val="fr-TN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fr-TN"/>
                                    </w:rPr>
                                    <w:t>Computer vision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8352D7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24F52D58" w14:textId="08B40741" w:rsidR="00754FBF" w:rsidRPr="00632AF6" w:rsidRDefault="009C70F1" w:rsidP="000170A1">
                            <w:pPr>
                              <w:pStyle w:val="Titre"/>
                              <w:rPr>
                                <w:color w:val="FFFFFF" w:themeColor="background1"/>
                                <w:lang w:val="fr-TN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fr-TN"/>
                              </w:rPr>
                              <w:t>Computer vision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8DA50A4" w14:textId="77777777" w:rsidTr="00754FBF">
        <w:trPr>
          <w:trHeight w:val="3906"/>
        </w:trPr>
        <w:tc>
          <w:tcPr>
            <w:tcW w:w="87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35D609" w14:textId="023BE1AD" w:rsidR="004B7E44" w:rsidRDefault="00754FBF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1757A65" wp14:editId="6BF8B2C3">
                      <wp:simplePos x="3156585" y="8044180"/>
                      <wp:positionH relativeFrom="margin">
                        <wp:posOffset>3329940</wp:posOffset>
                      </wp:positionH>
                      <wp:positionV relativeFrom="margin">
                        <wp:posOffset>2026920</wp:posOffset>
                      </wp:positionV>
                      <wp:extent cx="2415540" cy="624840"/>
                      <wp:effectExtent l="0" t="0" r="0" b="381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155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CC6102" w14:textId="723B44E1" w:rsidR="004B7E44" w:rsidRDefault="00BE0DBC" w:rsidP="004B7E44">
                                  <w:pPr>
                                    <w:rPr>
                                      <w:sz w:val="32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6"/>
                                    </w:rPr>
                                    <w:t>Mars</w:t>
                                  </w:r>
                                  <w:r w:rsidR="00754FBF" w:rsidRPr="00754FBF">
                                    <w:rPr>
                                      <w:sz w:val="32"/>
                                      <w:szCs w:val="36"/>
                                    </w:rPr>
                                    <w:t xml:space="preserve"> 202</w:t>
                                  </w:r>
                                  <w:r>
                                    <w:rPr>
                                      <w:sz w:val="32"/>
                                      <w:szCs w:val="36"/>
                                    </w:rPr>
                                    <w:t>5</w:t>
                                  </w:r>
                                </w:p>
                                <w:p w14:paraId="0DCE884E" w14:textId="085BB86A" w:rsidR="00FD799D" w:rsidRPr="00FD799D" w:rsidRDefault="00FD799D" w:rsidP="00FD799D">
                                  <w:pPr>
                                    <w:rPr>
                                      <w:sz w:val="32"/>
                                      <w:szCs w:val="36"/>
                                    </w:rPr>
                                  </w:pPr>
                                  <w:r w:rsidRPr="00FD799D">
                                    <w:rPr>
                                      <w:sz w:val="32"/>
                                      <w:szCs w:val="36"/>
                                    </w:rPr>
                                    <w:t xml:space="preserve">IRM </w:t>
                                  </w:r>
                                  <w:r w:rsidR="000170A1">
                                    <w:rPr>
                                      <w:sz w:val="32"/>
                                      <w:szCs w:val="36"/>
                                    </w:rPr>
                                    <w:t>2.4</w:t>
                                  </w:r>
                                  <w:r w:rsidR="00BE0DBC">
                                    <w:rPr>
                                      <w:sz w:val="32"/>
                                      <w:szCs w:val="36"/>
                                    </w:rPr>
                                    <w:t xml:space="preserve"> BDIA</w:t>
                                  </w:r>
                                </w:p>
                                <w:p w14:paraId="6C9058A1" w14:textId="77777777" w:rsidR="00FD799D" w:rsidRPr="00754FBF" w:rsidRDefault="00FD799D" w:rsidP="004B7E44">
                                  <w:pPr>
                                    <w:rPr>
                                      <w:sz w:val="32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757A65" id="Text Box 10" o:spid="_x0000_s1027" type="#_x0000_t202" style="position:absolute;margin-left:262.2pt;margin-top:159.6pt;width:190.2pt;height:49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7V/FwIAADMEAAAOAAAAZHJzL2Uyb0RvYy54bWysU01v2zAMvQ/YfxB0X5xkSdcacYqsRYYB&#10;QVsgHXpWZCk2IIuaxMTOfv0oOV/odhp2kUmRfiTfo2b3XWPYXvlQgy34aDDkTFkJZW23Bf/xuvx0&#10;y1lAYUthwKqCH1Tg9/OPH2aty9UYKjCl8oxAbMhbV/AK0eVZFmSlGhEG4JSloAbfCCTXb7PSi5bQ&#10;G5ONh8ObrAVfOg9ShUC3j32QzxO+1kris9ZBITMFp94wnT6dm3hm85nIt164qpbHNsQ/dNGI2lLR&#10;M9SjQMF2vv4DqqmlhwAaBxKaDLSupUoz0DSj4btp1pVwKs1C5AR3pin8P1j5tF+7F8+w+wodCRgJ&#10;aV3IA13GeTrtm/ilThnFicLDmTbVIZN0OZ6MptMJhSTFbsaTW7IJJrv87XzAbwoaFo2Ce5IlsSX2&#10;q4B96iklFrOwrI1J0hjLWgL9PB2mH84RAjeWalx6jRZ2m47V5dUcGygPNJ6HXvng5LKmHlYi4Ivw&#10;JDW1TeuLz3RoA1QLjhZnFfhff7uP+aQARTlraXUKHn7uhFecme+WtLkbTSIbmJzJ9MuYHH8d2VxH&#10;7K55ANrOET0UJ5MZ89GcTO2heaMtX8SqFBJWUu2C48l8wH6h6ZVItVikJNouJ3Bl105G6MhqZPi1&#10;exPeHWVAEvAJTksm8ndq9Lm9Hosdgq6TVJHnntUj/bSZSezjK4qrf+2nrMtbn/8GAAD//wMAUEsD&#10;BBQABgAIAAAAIQAIuQ2F4wAAAAsBAAAPAAAAZHJzL2Rvd25yZXYueG1sTI9BT4NAEIXvJv6HzZh4&#10;swtIa4sMTUPSmBg9tPbibWG3QGRnkd226K93POlxMl/e+16+nmwvzmb0nSOEeBaBMFQ73VGDcHjb&#10;3i1B+KBIq96RQfgyHtbF9VWuMu0utDPnfWgEh5DPFEIbwpBJ6evWWOVnbjDEv6MbrQp8jo3Uo7pw&#10;uO1lEkULaVVH3NCqwZStqT/2J4vwXG5f1a5K7PK7L59ejpvh8/A+R7y9mTaPIIKZwh8Mv/qsDgU7&#10;Ve5E2oseYZ6kKaMI9/EqAcHEKkp5TIWQxg8LkEUu/28ofgAAAP//AwBQSwECLQAUAAYACAAAACEA&#10;toM4kv4AAADhAQAAEwAAAAAAAAAAAAAAAAAAAAAAW0NvbnRlbnRfVHlwZXNdLnhtbFBLAQItABQA&#10;BgAIAAAAIQA4/SH/1gAAAJQBAAALAAAAAAAAAAAAAAAAAC8BAABfcmVscy8ucmVsc1BLAQItABQA&#10;BgAIAAAAIQBYm7V/FwIAADMEAAAOAAAAAAAAAAAAAAAAAC4CAABkcnMvZTJvRG9jLnhtbFBLAQIt&#10;ABQABgAIAAAAIQAIuQ2F4wAAAAsBAAAPAAAAAAAAAAAAAAAAAHEEAABkcnMvZG93bnJldi54bWxQ&#10;SwUGAAAAAAQABADzAAAAgQUAAAAA&#10;" filled="f" stroked="f" strokeweight=".5pt">
                      <v:textbox>
                        <w:txbxContent>
                          <w:p w14:paraId="40CC6102" w14:textId="723B44E1" w:rsidR="004B7E44" w:rsidRDefault="00BE0DBC" w:rsidP="004B7E44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sz w:val="32"/>
                                <w:szCs w:val="36"/>
                              </w:rPr>
                              <w:t>Mars</w:t>
                            </w:r>
                            <w:r w:rsidR="00754FBF" w:rsidRPr="00754FBF">
                              <w:rPr>
                                <w:sz w:val="32"/>
                                <w:szCs w:val="36"/>
                              </w:rPr>
                              <w:t xml:space="preserve"> 202</w:t>
                            </w:r>
                            <w:r>
                              <w:rPr>
                                <w:sz w:val="32"/>
                                <w:szCs w:val="36"/>
                              </w:rPr>
                              <w:t>5</w:t>
                            </w:r>
                          </w:p>
                          <w:p w14:paraId="0DCE884E" w14:textId="085BB86A" w:rsidR="00FD799D" w:rsidRPr="00FD799D" w:rsidRDefault="00FD799D" w:rsidP="00FD799D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 w:rsidRPr="00FD799D">
                              <w:rPr>
                                <w:sz w:val="32"/>
                                <w:szCs w:val="36"/>
                              </w:rPr>
                              <w:t xml:space="preserve">IRM </w:t>
                            </w:r>
                            <w:r w:rsidR="000170A1">
                              <w:rPr>
                                <w:sz w:val="32"/>
                                <w:szCs w:val="36"/>
                              </w:rPr>
                              <w:t>2.4</w:t>
                            </w:r>
                            <w:r w:rsidR="00BE0DBC">
                              <w:rPr>
                                <w:sz w:val="32"/>
                                <w:szCs w:val="36"/>
                              </w:rPr>
                              <w:t xml:space="preserve"> BDIA</w:t>
                            </w:r>
                          </w:p>
                          <w:p w14:paraId="6C9058A1" w14:textId="77777777" w:rsidR="00FD799D" w:rsidRPr="00754FBF" w:rsidRDefault="00FD799D" w:rsidP="004B7E44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1D817ADB" wp14:editId="04261C28">
                      <wp:simplePos x="0" y="0"/>
                      <wp:positionH relativeFrom="column">
                        <wp:posOffset>-629920</wp:posOffset>
                      </wp:positionH>
                      <wp:positionV relativeFrom="page">
                        <wp:posOffset>-1839595</wp:posOffset>
                      </wp:positionV>
                      <wp:extent cx="6748145" cy="6117590"/>
                      <wp:effectExtent l="0" t="0" r="0" b="0"/>
                      <wp:wrapNone/>
                      <wp:docPr id="2" name="Rectangle 2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48145" cy="61175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59C861" id="Rectangle 2" o:spid="_x0000_s1026" alt="colored rectangle" style="position:absolute;margin-left:-49.6pt;margin-top:-144.85pt;width:531.35pt;height:481.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Al8dQIAAGMFAAAOAAAAZHJzL2Uyb0RvYy54bWysVG1r2zAQ/j7YfxD6vjoOSV9CnRJaOgal&#10;K2tHP6uyVAtknXZS4mS/fic5drq2bDDmD7Kke+7t0d2dX2xbyzYKgwFX8fJowplyEmrjniv+/eH6&#10;0ylnIQpXCwtOVXynAr9Yfvxw3vmFmkIDtlbIyIgLi85XvInRL4oiyEa1IhyBV46EGrAVkY74XNQo&#10;OrLe2mI6mRwXHWDtEaQKgW6veiFfZvtaKxm/ah1UZLbiFFvMK+b1Ka3F8lwsnlH4xsh9GOIfomiF&#10;ceR0NHUlomBrNG9MtUYiBNDxSEJbgNZGqpwDZVNOXmVz3wivci5ETvAjTeH/mZW3m3t/h0RD58Mi&#10;0DZlsdXYpj/Fx7aZrN1IltpGJuny+GR2Ws7mnEmSHZflyfws01kc1D2G+FlBy9Km4kivkUkSm5sQ&#10;ySVBB0jyFsCa+tpYmw+pAtSlRbYR9HZCSuVimd6LtH5DWpfwDpJmL043xSGfvIs7qxLOum9KM1NT&#10;BtMcTC61t45yDI2oVe9/PqFv8D6ElmPJBhNak//Rdvkn232Ue3xSVblSR+XJ35VHjewZXByVW+MA&#10;3zNgR/p0jx9I6qlJLD1BvbtDhtD3SfDy2tDT3YgQ7wRSY1ALUbPHr7RoC13FYb/jrAH8+d59wlO9&#10;kpSzjhqt4uHHWqDizH5xVMln5WyWOjMfZvOTKR3wpeTppcSt20ugeihprHiZtwkf7bDVCO0jzYRV&#10;8koi4ST5rriMOBwuYz8AaKpItVplGHWjF/HG3XuZjCdWU2k+bB8F+n39Rir9WxiaUixelXGPTZoO&#10;VusI2uQaP/C655s6ORfOfuqkUfHynFGH2bj8BQAA//8DAFBLAwQUAAYACAAAACEAPCIqz+IAAAAM&#10;AQAADwAAAGRycy9kb3ducmV2LnhtbEyPwU7DMAyG70i8Q2QkbltKp7VraToBEjvDmBDcssZrKhon&#10;atK14+kJJ7jZ8qff319tZ9OzMw6+syTgbpkAQ2qs6qgVcHh7XmyA+SBJyd4SCrigh219fVXJUtmJ&#10;XvG8Dy2LIeRLKUCH4ErOfaPRSL+0DineTnYwMsR1aLka5BTDTc/TJMm4kR3FD1o6fNLYfO1HI8Dt&#10;Di+fJ/3opuzyvt7N7fjx3Y1C3N7MD/fAAs7hD4Zf/agOdXQ62pGUZ72ARVGkEY1DuilyYBEpstUa&#10;2FFAlq9y4HXF/5eofwAAAP//AwBQSwECLQAUAAYACAAAACEAtoM4kv4AAADhAQAAEwAAAAAAAAAA&#10;AAAAAAAAAAAAW0NvbnRlbnRfVHlwZXNdLnhtbFBLAQItABQABgAIAAAAIQA4/SH/1gAAAJQBAAAL&#10;AAAAAAAAAAAAAAAAAC8BAABfcmVscy8ucmVsc1BLAQItABQABgAIAAAAIQAQtAl8dQIAAGMFAAAO&#10;AAAAAAAAAAAAAAAAAC4CAABkcnMvZTJvRG9jLnhtbFBLAQItABQABgAIAAAAIQA8IirP4gAAAAwB&#10;AAAPAAAAAAAAAAAAAAAAAM8EAABkcnMvZG93bnJldi54bWxQSwUGAAAAAAQABADzAAAA3gUAAAAA&#10;" fillcolor="#a4063e [3204]" stroked="f" strokeweight="2pt">
                      <w10:wrap anchory="page"/>
                    </v:rect>
                  </w:pict>
                </mc:Fallback>
              </mc:AlternateContent>
            </w:r>
            <w:r w:rsidR="00271970">
              <w:rPr>
                <w:noProof/>
              </w:rPr>
              <mc:AlternateContent>
                <mc:Choice Requires="wps">
                  <w:drawing>
                    <wp:inline distT="0" distB="0" distL="0" distR="0" wp14:anchorId="5C13D047" wp14:editId="56EDD635">
                      <wp:extent cx="5138670" cy="1872343"/>
                      <wp:effectExtent l="0" t="0" r="0" b="762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8723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FEB71C" w14:textId="2014C366" w:rsidR="00271970" w:rsidRPr="009C70F1" w:rsidRDefault="009C70F1" w:rsidP="00271970">
                                  <w:pPr>
                                    <w:pStyle w:val="Sous-titre"/>
                                    <w:rPr>
                                      <w:sz w:val="40"/>
                                      <w:szCs w:val="12"/>
                                    </w:rPr>
                                  </w:pPr>
                                  <w:r>
                                    <w:t>Mini rapport</w:t>
                                  </w:r>
                                  <w:r w:rsidR="00632AF6" w:rsidRPr="00632AF6">
                                    <w:t xml:space="preserve"> : </w:t>
                                  </w:r>
                                  <w:r w:rsidRPr="009C70F1">
                                    <w:rPr>
                                      <w:sz w:val="40"/>
                                      <w:szCs w:val="12"/>
                                    </w:rPr>
                                    <w:t xml:space="preserve">Reconnaissance des Emotions par Analyse des Expressions </w:t>
                                  </w:r>
                                  <w:proofErr w:type="spellStart"/>
                                  <w:r w:rsidRPr="009C70F1">
                                    <w:rPr>
                                      <w:sz w:val="40"/>
                                      <w:szCs w:val="12"/>
                                    </w:rPr>
                                    <w:t>Faciales</w:t>
                                  </w:r>
                                  <w:r w:rsidR="00632AF6" w:rsidRPr="009C70F1">
                                    <w:rPr>
                                      <w:sz w:val="40"/>
                                      <w:szCs w:val="12"/>
                                    </w:rPr>
                                    <w:t>utilisateurs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13D047" id="Text Box 3" o:spid="_x0000_s1028" type="#_x0000_t202" style="width:404.6pt;height:14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bGCGwIAADQEAAAOAAAAZHJzL2Uyb0RvYy54bWysU8lu2zAQvRfoPxC817K8R7AcuAlcFDCS&#10;AE6RM02RlgCKw5K0JffrO6S8Ie0pyIWa4Yxmee9xft/WihyEdRXonKa9PiVCcygqvcvpr9fVtxkl&#10;zjNdMAVa5PQoHL1ffP0yb0wmBlCCKoQlWES7rDE5Lb03WZI4XoqauR4YoTEowdbMo2t3SWFZg9Vr&#10;lQz6/UnSgC2MBS6cw9vHLkgXsb6UgvtnKZ3wROUUZ/PxtPHchjNZzFm2s8yUFT+NwT4wRc0qjU0v&#10;pR6ZZ2Rvq39K1RW34ED6Hoc6ASkrLuIOuE3af7fNpmRGxF0QHGcuMLnPK8ufDhvzYolvv0OLBAZA&#10;GuMyh5dhn1baOnxxUoJxhPB4gU20nnC8HKfD2WSKIY6xdDYdDEfDUCe5/m6s8z8E1CQYObXIS4SL&#10;HdbOd6nnlNBNw6pSKnKjNGlyOhmO+/GHSwSLK409rsMGy7fbllRFTgfnRbZQHHE/Cx31zvBVhTOs&#10;mfMvzCLXODfq1z/jIRVgLzhZlJRg//zvPuQjBRilpEHt5NT93jMrKFE/NZJzl45GQWzRGY2nA3Ts&#10;bWR7G9H7+gFQnim+FMOjGfK9OpvSQv2GMl+GrhhimmPvnPqz+eA7ReMz4WK5jEkoL8P8Wm8MD6UD&#10;qgHh1/aNWXOiwSODT3BWGcvesdHldnws9x5kFakKOHeonuBHaUayT88oaP/Wj1nXx774CwAA//8D&#10;AFBLAwQUAAYACAAAACEA4ALGfd0AAAAFAQAADwAAAGRycy9kb3ducmV2LnhtbEyPQUvDQBCF74L/&#10;YRnBm90YVJKYTSmBIogeWnvxNslOk+DubMxu2+ivd/VSLwOP93jvm3I5WyOONPnBsYLbRQKCuHV6&#10;4E7B7m19k4HwAVmjcUwKvsjDsrq8KLHQ7sQbOm5DJ2IJ+wIV9CGMhZS+7cmiX7iROHp7N1kMUU6d&#10;1BOeYrk1Mk2SB2lx4LjQ40h1T+3H9mAVPNfrV9w0qc2+Tf30sl+Nn7v3e6Wur+bVI4hAcziH4Rc/&#10;okMVmRp3YO2FURAfCX83elmSpyAaBWl+l4OsSvmfvvoBAAD//wMAUEsBAi0AFAAGAAgAAAAhALaD&#10;OJL+AAAA4QEAABMAAAAAAAAAAAAAAAAAAAAAAFtDb250ZW50X1R5cGVzXS54bWxQSwECLQAUAAYA&#10;CAAAACEAOP0h/9YAAACUAQAACwAAAAAAAAAAAAAAAAAvAQAAX3JlbHMvLnJlbHNQSwECLQAUAAYA&#10;CAAAACEAAHWxghsCAAA0BAAADgAAAAAAAAAAAAAAAAAuAgAAZHJzL2Uyb0RvYy54bWxQSwECLQAU&#10;AAYACAAAACEA4ALGfd0AAAAFAQAADwAAAAAAAAAAAAAAAAB1BAAAZHJzL2Rvd25yZXYueG1sUEsF&#10;BgAAAAAEAAQA8wAAAH8FAAAAAA==&#10;" filled="f" stroked="f" strokeweight=".5pt">
                      <v:textbox>
                        <w:txbxContent>
                          <w:p w14:paraId="56FEB71C" w14:textId="2014C366" w:rsidR="00271970" w:rsidRPr="009C70F1" w:rsidRDefault="009C70F1" w:rsidP="00271970">
                            <w:pPr>
                              <w:pStyle w:val="Sous-titre"/>
                              <w:rPr>
                                <w:sz w:val="40"/>
                                <w:szCs w:val="12"/>
                              </w:rPr>
                            </w:pPr>
                            <w:r>
                              <w:t>Mini rapport</w:t>
                            </w:r>
                            <w:r w:rsidR="00632AF6" w:rsidRPr="00632AF6">
                              <w:t xml:space="preserve"> : </w:t>
                            </w:r>
                            <w:r w:rsidRPr="009C70F1">
                              <w:rPr>
                                <w:sz w:val="40"/>
                                <w:szCs w:val="12"/>
                              </w:rPr>
                              <w:t xml:space="preserve">Reconnaissance des Emotions par Analyse des Expressions </w:t>
                            </w:r>
                            <w:proofErr w:type="spellStart"/>
                            <w:r w:rsidRPr="009C70F1">
                              <w:rPr>
                                <w:sz w:val="40"/>
                                <w:szCs w:val="12"/>
                              </w:rPr>
                              <w:t>Faciales</w:t>
                            </w:r>
                            <w:r w:rsidR="00632AF6" w:rsidRPr="009C70F1">
                              <w:rPr>
                                <w:sz w:val="40"/>
                                <w:szCs w:val="12"/>
                              </w:rPr>
                              <w:t>utilisateurs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4B7E44">
              <w:rPr>
                <w:noProof/>
              </w:rPr>
              <mc:AlternateContent>
                <mc:Choice Requires="wps">
                  <w:drawing>
                    <wp:inline distT="0" distB="0" distL="0" distR="0" wp14:anchorId="1E9EDCEF" wp14:editId="73B534EE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445DDA" w14:textId="639CD9CC" w:rsidR="004B7E44" w:rsidRPr="00754FBF" w:rsidRDefault="00271970" w:rsidP="004B7E44">
                                  <w:pPr>
                                    <w:pStyle w:val="Titre1"/>
                                    <w:rPr>
                                      <w:u w:val="single"/>
                                    </w:rPr>
                                  </w:pPr>
                                  <w:r w:rsidRPr="00754FBF">
                                    <w:rPr>
                                      <w:u w:val="single"/>
                                    </w:rPr>
                                    <w:t>Réalisé par 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E9EDCEF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8mHQIAADM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8nd9kknWaUcIxls/vp9DaUSS5/G+v8NwENCUZBLdIS&#10;0WKHtfN96iklNNOwqpWK1ChN2oLObqZp/OEcweJKY4/LrMHy3bYjdVnQm9MeWyiPuJ6Fnnln+KrG&#10;GdbM+VdmkWrcCOXrX/CQCrAXDBYlFdhff7sP+cgARilpUToFdT/3zApK1HeN3NyPsyxoLTrZ9HaC&#10;jr2ObK8jet88AqpzjA/F8GiGfK9OprTQvKPKl6Erhpjm2Lug/mQ++l7Q+Eq4WC5jEqrLML/WG8ND&#10;6YBqQPite2fWDDR4JPAZTiJj+Qc2+tyej+Xeg6wjVQHnHtUBflRmJHt4RUH6137Murz1xW8AAAD/&#10;/wMAUEsDBBQABgAIAAAAIQCCdv7L3gAAAAQBAAAPAAAAZHJzL2Rvd25yZXYueG1sTI/NTsMwEITv&#10;SLyDtUjcqEMp/QlxqipShYTooaWX3jbxNomw1yF228DTY7jAZaXRjGa+zZaDNeJMvW8dK7gfJSCI&#10;K6dbrhXs39Z3cxA+IGs0jknBJ3lY5tdXGabaXXhL512oRSxhn6KCJoQuldJXDVn0I9cRR+/oeosh&#10;yr6WusdLLLdGjpNkKi22HBca7KhoqHrfnayCl2K9wW05tvMvUzy/Hlfdx/7wqNTtzbB6AhFoCH9h&#10;+MGP6JBHptKdWHthFMRHwu+N3mQym4IoFcweFiDzTP6Hz78BAAD//wMAUEsBAi0AFAAGAAgAAAAh&#10;ALaDOJL+AAAA4QEAABMAAAAAAAAAAAAAAAAAAAAAAFtDb250ZW50X1R5cGVzXS54bWxQSwECLQAU&#10;AAYACAAAACEAOP0h/9YAAACUAQAACwAAAAAAAAAAAAAAAAAvAQAAX3JlbHMvLnJlbHNQSwECLQAU&#10;AAYACAAAACEAhQ2/Jh0CAAAzBAAADgAAAAAAAAAAAAAAAAAuAgAAZHJzL2Uyb0RvYy54bWxQSwEC&#10;LQAUAAYACAAAACEAgnb+y94AAAAEAQAADwAAAAAAAAAAAAAAAAB3BAAAZHJzL2Rvd25yZXYueG1s&#10;UEsFBgAAAAAEAAQA8wAAAIIFAAAAAA==&#10;" filled="f" stroked="f" strokeweight=".5pt">
                      <v:textbox>
                        <w:txbxContent>
                          <w:p w14:paraId="2D445DDA" w14:textId="639CD9CC" w:rsidR="004B7E44" w:rsidRPr="00754FBF" w:rsidRDefault="00271970" w:rsidP="004B7E44">
                            <w:pPr>
                              <w:pStyle w:val="Titre1"/>
                              <w:rPr>
                                <w:u w:val="single"/>
                              </w:rPr>
                            </w:pPr>
                            <w:r w:rsidRPr="00754FBF">
                              <w:rPr>
                                <w:u w:val="single"/>
                              </w:rPr>
                              <w:t>Réalisé par 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46103C4" w14:textId="77FF8EA1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7A4DE11" wp14:editId="7567A7BA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E30FA5" w14:textId="08AB1313" w:rsidR="00271970" w:rsidRDefault="00271970" w:rsidP="004B7E4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4"/>
                                    </w:rPr>
                                  </w:pPr>
                                  <w:r w:rsidRPr="00754FB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4"/>
                                    </w:rPr>
                                    <w:t>ABBASSI Momtez</w:t>
                                  </w:r>
                                </w:p>
                                <w:p w14:paraId="0BDC93FA" w14:textId="44F2A406" w:rsidR="009C70F1" w:rsidRPr="00754FBF" w:rsidRDefault="009C70F1" w:rsidP="004B7E4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4"/>
                                    </w:rPr>
                                    <w:t xml:space="preserve">YAHIA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4"/>
                                    </w:rPr>
                                    <w:t>Chameseddine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4DE11" id="Text Box 7" o:spid="_x0000_s1030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xoSGwIAADMEAAAOAAAAZHJzL2Uyb0RvYy54bWysU01v2zAMvQ/YfxB0X+x4cdcacYqsRYYB&#10;QVsgHXpWZCk2IIuapMTOfv0o2flAt9Owi0yK9CP5HjW/71tFDsK6BnRJp5OUEqE5VI3elfTH6+rT&#10;LSXOM10xBVqU9CgcvV98/DDvTCEyqEFVwhIE0a7oTElr702RJI7XomVuAkZoDEqwLfPo2l1SWdYh&#10;equSLE1vkg5sZSxw4RzePg5Buoj4Ugrun6V0whNVUuzNx9PGcxvOZDFnxc4yUzd8bIP9QxctazQW&#10;PUM9Ms/I3jZ/QLUNt+BA+gmHNgEpGy7iDDjNNH03zaZmRsRZkBxnzjS5/wfLnw4b82KJ779CjwIG&#10;QjrjCoeXYZ5e2jZ8sVOCcaTweKZN9J5wvMzybJbld5RwjN2k+TTPA0xy+dtY578JaEkwSmpRlsgW&#10;O6ydH1JPKaGYhlWjVJRGadIh6Oc8jT+cIwiuNNa49Bos32970lQlnZ3m2EJ1xPEsDMo7w1cN9rBm&#10;zr8wi1LjRLi+/hkPqQBrwWhRUoP99bf7kI8KYJSSDlenpO7nnllBifquUZu76WwWdi06s/xLho69&#10;jmyvI3rfPgBu5xQfiuHRDPlenUxpoX3DLV+GqhhimmPtkvqT+eCHhcZXwsVyGZNwuwzza70xPEAH&#10;VgPDr/0bs2aUwaOAT3BaMla8U2PIHfRY7j3IJkoVeB5YHenHzYxij68orP61H7Mub33xGwAA//8D&#10;AFBLAwQUAAYACAAAACEAPwYEfd0AAAAEAQAADwAAAGRycy9kb3ducmV2LnhtbEyPQUvDQBCF74L/&#10;YRnBm920JdrGbEoJFEH00NqLt0l2moTuzsbsto3+elcvehl4vMd73+Sr0RpxpsF3jhVMJwkI4trp&#10;jhsF+7fN3QKED8gajWNS8EkeVsX1VY6Zdhfe0nkXGhFL2GeooA2hz6T0dUsW/cT1xNE7uMFiiHJo&#10;pB7wEsutkbMkuZcWO44LLfZUtlQfdyer4LncvOK2mtnFlymfXg7r/mP/nip1ezOuH0EEGsNfGH7w&#10;IzoUkalyJ9ZeGAXxkfB7ozdfPqQgKgXLdA6yyOV/+OIbAAD//wMAUEsBAi0AFAAGAAgAAAAhALaD&#10;OJL+AAAA4QEAABMAAAAAAAAAAAAAAAAAAAAAAFtDb250ZW50X1R5cGVzXS54bWxQSwECLQAUAAYA&#10;CAAAACEAOP0h/9YAAACUAQAACwAAAAAAAAAAAAAAAAAvAQAAX3JlbHMvLnJlbHNQSwECLQAUAAYA&#10;CAAAACEACIsaEhsCAAAzBAAADgAAAAAAAAAAAAAAAAAuAgAAZHJzL2Uyb0RvYy54bWxQSwECLQAU&#10;AAYACAAAACEAPwYEfd0AAAAEAQAADwAAAAAAAAAAAAAAAAB1BAAAZHJzL2Rvd25yZXYueG1sUEsF&#10;BgAAAAAEAAQA8wAAAH8FAAAAAA==&#10;" filled="f" stroked="f" strokeweight=".5pt">
                      <v:textbox>
                        <w:txbxContent>
                          <w:p w14:paraId="0FE30FA5" w14:textId="08AB1313" w:rsidR="00271970" w:rsidRDefault="00271970" w:rsidP="004B7E4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4"/>
                              </w:rPr>
                            </w:pPr>
                            <w:r w:rsidRPr="00754FBF"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4"/>
                              </w:rPr>
                              <w:t>ABBASSI Momtez</w:t>
                            </w:r>
                          </w:p>
                          <w:p w14:paraId="0BDC93FA" w14:textId="44F2A406" w:rsidR="009C70F1" w:rsidRPr="00754FBF" w:rsidRDefault="009C70F1" w:rsidP="004B7E4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4"/>
                              </w:rPr>
                              <w:t xml:space="preserve">YAHIA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4"/>
                              </w:rPr>
                              <w:t>Chameseddine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A5486A2" w14:textId="58D13EF2" w:rsidR="004B7E44" w:rsidRDefault="00271970" w:rsidP="004B7E44">
      <w:r w:rsidRPr="00271970">
        <w:rPr>
          <w:noProof/>
        </w:rPr>
        <w:drawing>
          <wp:anchor distT="0" distB="0" distL="114300" distR="114300" simplePos="0" relativeHeight="251661312" behindDoc="0" locked="0" layoutInCell="1" allowOverlap="1" wp14:anchorId="60FDD208" wp14:editId="3D8B7941">
            <wp:simplePos x="0" y="0"/>
            <wp:positionH relativeFrom="margin">
              <wp:align>right</wp:align>
            </wp:positionH>
            <wp:positionV relativeFrom="margin">
              <wp:posOffset>19050</wp:posOffset>
            </wp:positionV>
            <wp:extent cx="2887980" cy="1005840"/>
            <wp:effectExtent l="0" t="0" r="7620" b="3810"/>
            <wp:wrapSquare wrapText="bothSides"/>
            <wp:docPr id="9219883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1970">
        <w:rPr>
          <w:noProof/>
        </w:rPr>
        <w:t xml:space="preserve"> </w:t>
      </w:r>
      <w:r>
        <w:rPr>
          <w:noProof/>
        </w:rPr>
        <w:t xml:space="preserve"> </w:t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 wp14:anchorId="31FCC957" wp14:editId="42880F25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9F63A" w14:textId="10E727A0" w:rsidR="007B3977" w:rsidRPr="00762D22" w:rsidRDefault="004B7E44" w:rsidP="000170A1">
      <w:pPr>
        <w:spacing w:after="200"/>
        <w:rPr>
          <w:rStyle w:val="Titre1Car"/>
          <w:rFonts w:asciiTheme="minorHAnsi" w:eastAsiaTheme="minorEastAsia" w:hAnsiTheme="minorHAnsi" w:cstheme="minorBidi"/>
          <w:b w:val="0"/>
          <w:sz w:val="20"/>
          <w:szCs w:val="22"/>
        </w:rPr>
      </w:pPr>
      <w:r>
        <w:br w:type="page"/>
      </w:r>
    </w:p>
    <w:p w14:paraId="140D5ECD" w14:textId="727665C1" w:rsidR="00E7305F" w:rsidRPr="00E7305F" w:rsidRDefault="00E7305F" w:rsidP="00E7305F">
      <w:pPr>
        <w:pStyle w:val="Titre1"/>
        <w:numPr>
          <w:ilvl w:val="0"/>
          <w:numId w:val="15"/>
        </w:numPr>
        <w:rPr>
          <w:lang w:val="fr-TN"/>
        </w:rPr>
      </w:pPr>
      <w:r w:rsidRPr="00E7305F">
        <w:rPr>
          <w:lang w:val="fr-TN"/>
        </w:rPr>
        <w:lastRenderedPageBreak/>
        <w:t>Introduction</w:t>
      </w:r>
    </w:p>
    <w:p w14:paraId="5AF2C237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  <w:r w:rsidRPr="00E7305F">
        <w:rPr>
          <w:lang w:val="fr-TN"/>
        </w:rPr>
        <w:t xml:space="preserve">Ce projet vise à développer un modèle de classification d'images capable de distinguer six à sept émotions (à partir du </w:t>
      </w:r>
      <w:proofErr w:type="spellStart"/>
      <w:r w:rsidRPr="00E7305F">
        <w:rPr>
          <w:lang w:val="fr-TN"/>
        </w:rPr>
        <w:t>dataset</w:t>
      </w:r>
      <w:proofErr w:type="spellEnd"/>
      <w:r w:rsidRPr="00E7305F">
        <w:rPr>
          <w:lang w:val="fr-TN"/>
        </w:rPr>
        <w:t xml:space="preserve"> FER2013). L'objectif est d'entraîner un modèle de </w:t>
      </w:r>
      <w:proofErr w:type="spellStart"/>
      <w:r w:rsidRPr="00E7305F">
        <w:rPr>
          <w:lang w:val="fr-TN"/>
        </w:rPr>
        <w:t>deep</w:t>
      </w:r>
      <w:proofErr w:type="spellEnd"/>
      <w:r w:rsidRPr="00E7305F">
        <w:rPr>
          <w:lang w:val="fr-TN"/>
        </w:rPr>
        <w:t xml:space="preserve"> </w:t>
      </w:r>
      <w:proofErr w:type="spellStart"/>
      <w:r w:rsidRPr="00E7305F">
        <w:rPr>
          <w:lang w:val="fr-TN"/>
        </w:rPr>
        <w:t>learning</w:t>
      </w:r>
      <w:proofErr w:type="spellEnd"/>
      <w:r w:rsidRPr="00E7305F">
        <w:rPr>
          <w:lang w:val="fr-TN"/>
        </w:rPr>
        <w:t xml:space="preserve"> en utilisant des techniques avancées telles que l'apprentissage par transfert et l'augmentation des données.</w:t>
      </w:r>
    </w:p>
    <w:p w14:paraId="0F4B386A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06C8DAD3" w14:textId="77777777" w:rsidR="00E7305F" w:rsidRP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2E11A2D4" w14:textId="01E9C938" w:rsidR="00E7305F" w:rsidRPr="00E7305F" w:rsidRDefault="00E7305F" w:rsidP="00E7305F">
      <w:pPr>
        <w:pStyle w:val="Titre1"/>
        <w:numPr>
          <w:ilvl w:val="0"/>
          <w:numId w:val="15"/>
        </w:numPr>
        <w:rPr>
          <w:lang w:val="fr-TN"/>
        </w:rPr>
      </w:pPr>
      <w:r w:rsidRPr="00E7305F">
        <w:rPr>
          <w:lang w:val="fr-TN"/>
        </w:rPr>
        <w:t>Exploration et Préparation des Données</w:t>
      </w:r>
    </w:p>
    <w:p w14:paraId="75A0799A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  <w:r w:rsidRPr="00E7305F">
        <w:rPr>
          <w:lang w:val="fr-TN"/>
        </w:rPr>
        <w:t xml:space="preserve">Nous avons commencé par une exploration du </w:t>
      </w:r>
      <w:proofErr w:type="spellStart"/>
      <w:r w:rsidRPr="00E7305F">
        <w:rPr>
          <w:lang w:val="fr-TN"/>
        </w:rPr>
        <w:t>dataset</w:t>
      </w:r>
      <w:proofErr w:type="spellEnd"/>
      <w:r w:rsidRPr="00E7305F">
        <w:rPr>
          <w:lang w:val="fr-TN"/>
        </w:rPr>
        <w:t xml:space="preserve"> FER2013 contenant 7 178 images en niveaux de gris de visages exprimant différentes émotions. Les images ont été prétraitées par normalisation et redimensionnement. Nous avons divisé le </w:t>
      </w:r>
      <w:proofErr w:type="spellStart"/>
      <w:r w:rsidRPr="00E7305F">
        <w:rPr>
          <w:lang w:val="fr-TN"/>
        </w:rPr>
        <w:t>dataset</w:t>
      </w:r>
      <w:proofErr w:type="spellEnd"/>
      <w:r w:rsidRPr="00E7305F">
        <w:rPr>
          <w:lang w:val="fr-TN"/>
        </w:rPr>
        <w:t xml:space="preserve"> en ensembles d'entraînement et de test.</w:t>
      </w:r>
    </w:p>
    <w:p w14:paraId="5044BFF0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02038B46" w14:textId="77777777" w:rsidR="00E7305F" w:rsidRP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2865F9F0" w14:textId="57749DE1" w:rsidR="00E7305F" w:rsidRPr="00E7305F" w:rsidRDefault="00E7305F" w:rsidP="00E7305F">
      <w:pPr>
        <w:pStyle w:val="Titre1"/>
        <w:numPr>
          <w:ilvl w:val="0"/>
          <w:numId w:val="15"/>
        </w:numPr>
        <w:rPr>
          <w:lang w:val="fr-TN"/>
        </w:rPr>
      </w:pPr>
      <w:r w:rsidRPr="00E7305F">
        <w:rPr>
          <w:lang w:val="fr-TN"/>
        </w:rPr>
        <w:t>Conception et Entraînement du Modèle</w:t>
      </w:r>
    </w:p>
    <w:p w14:paraId="6B3242BA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  <w:r w:rsidRPr="00E7305F">
        <w:rPr>
          <w:lang w:val="fr-TN"/>
        </w:rPr>
        <w:t xml:space="preserve">Nous avons utilisé </w:t>
      </w:r>
      <w:r w:rsidRPr="00E7305F">
        <w:rPr>
          <w:b/>
          <w:bCs/>
          <w:lang w:val="fr-TN"/>
        </w:rPr>
        <w:t>ResNet50</w:t>
      </w:r>
      <w:r w:rsidRPr="00E7305F">
        <w:rPr>
          <w:lang w:val="fr-TN"/>
        </w:rPr>
        <w:t xml:space="preserve"> en mode fine-tuning pour tirer parti des poids pré-entraînés sur </w:t>
      </w:r>
      <w:proofErr w:type="spellStart"/>
      <w:r w:rsidRPr="00E7305F">
        <w:rPr>
          <w:lang w:val="fr-TN"/>
        </w:rPr>
        <w:t>ImageNet</w:t>
      </w:r>
      <w:proofErr w:type="spellEnd"/>
      <w:r w:rsidRPr="00E7305F">
        <w:rPr>
          <w:lang w:val="fr-TN"/>
        </w:rPr>
        <w:t xml:space="preserve">. L'entraînement a été effectué sur Google </w:t>
      </w:r>
      <w:proofErr w:type="spellStart"/>
      <w:r w:rsidRPr="00E7305F">
        <w:rPr>
          <w:lang w:val="fr-TN"/>
        </w:rPr>
        <w:t>Colab</w:t>
      </w:r>
      <w:proofErr w:type="spellEnd"/>
      <w:r w:rsidRPr="00E7305F">
        <w:rPr>
          <w:lang w:val="fr-TN"/>
        </w:rPr>
        <w:t xml:space="preserve"> en utilisant un GPU.</w:t>
      </w:r>
    </w:p>
    <w:p w14:paraId="54A5A0F6" w14:textId="77777777" w:rsidR="00E7305F" w:rsidRP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0236D1E9" w14:textId="77777777" w:rsidR="00E7305F" w:rsidRDefault="00E7305F" w:rsidP="00E7305F">
      <w:pPr>
        <w:shd w:val="clear" w:color="auto" w:fill="FFFFFF"/>
        <w:spacing w:line="240" w:lineRule="auto"/>
        <w:rPr>
          <w:b/>
          <w:bCs/>
          <w:lang w:val="fr-TN"/>
        </w:rPr>
      </w:pPr>
      <w:r w:rsidRPr="00E7305F">
        <w:rPr>
          <w:b/>
          <w:bCs/>
          <w:lang w:val="fr-TN"/>
        </w:rPr>
        <w:t>Techniques employées :</w:t>
      </w:r>
    </w:p>
    <w:p w14:paraId="7DF6D5B4" w14:textId="77777777" w:rsidR="00E7305F" w:rsidRPr="00E7305F" w:rsidRDefault="00E7305F" w:rsidP="00E7305F">
      <w:pPr>
        <w:shd w:val="clear" w:color="auto" w:fill="FFFFFF"/>
        <w:spacing w:line="240" w:lineRule="auto"/>
        <w:rPr>
          <w:b/>
          <w:bCs/>
          <w:lang w:val="fr-TN"/>
        </w:rPr>
      </w:pPr>
    </w:p>
    <w:p w14:paraId="0C1F8056" w14:textId="77777777" w:rsidR="00E7305F" w:rsidRPr="00E7305F" w:rsidRDefault="00E7305F" w:rsidP="00E7305F">
      <w:pPr>
        <w:numPr>
          <w:ilvl w:val="0"/>
          <w:numId w:val="14"/>
        </w:numPr>
        <w:shd w:val="clear" w:color="auto" w:fill="FFFFFF"/>
        <w:spacing w:line="240" w:lineRule="auto"/>
        <w:rPr>
          <w:lang w:val="fr-TN"/>
        </w:rPr>
      </w:pPr>
      <w:r w:rsidRPr="00E7305F">
        <w:rPr>
          <w:b/>
          <w:bCs/>
          <w:lang w:val="fr-TN"/>
        </w:rPr>
        <w:t>Apprentissage par transfert</w:t>
      </w:r>
      <w:r w:rsidRPr="00E7305F">
        <w:rPr>
          <w:lang w:val="fr-TN"/>
        </w:rPr>
        <w:t xml:space="preserve"> : déblocage des dernières couches de ResNet50.</w:t>
      </w:r>
    </w:p>
    <w:p w14:paraId="2F8B088F" w14:textId="77777777" w:rsidR="00E7305F" w:rsidRPr="00E7305F" w:rsidRDefault="00E7305F" w:rsidP="00E7305F">
      <w:pPr>
        <w:numPr>
          <w:ilvl w:val="0"/>
          <w:numId w:val="14"/>
        </w:numPr>
        <w:shd w:val="clear" w:color="auto" w:fill="FFFFFF"/>
        <w:spacing w:line="240" w:lineRule="auto"/>
        <w:rPr>
          <w:lang w:val="fr-TN"/>
        </w:rPr>
      </w:pPr>
      <w:r w:rsidRPr="00E7305F">
        <w:rPr>
          <w:b/>
          <w:bCs/>
          <w:lang w:val="fr-TN"/>
        </w:rPr>
        <w:t>Optimisation</w:t>
      </w:r>
      <w:r w:rsidRPr="00E7305F">
        <w:rPr>
          <w:lang w:val="fr-TN"/>
        </w:rPr>
        <w:t xml:space="preserve"> : utilisation de l'optimiseur SGD avec </w:t>
      </w:r>
      <w:proofErr w:type="spellStart"/>
      <w:r w:rsidRPr="00E7305F">
        <w:rPr>
          <w:lang w:val="fr-TN"/>
        </w:rPr>
        <w:t>momentum</w:t>
      </w:r>
      <w:proofErr w:type="spellEnd"/>
      <w:r w:rsidRPr="00E7305F">
        <w:rPr>
          <w:lang w:val="fr-TN"/>
        </w:rPr>
        <w:t>.</w:t>
      </w:r>
    </w:p>
    <w:p w14:paraId="03D431F5" w14:textId="77777777" w:rsidR="00E7305F" w:rsidRPr="00E7305F" w:rsidRDefault="00E7305F" w:rsidP="00E7305F">
      <w:pPr>
        <w:numPr>
          <w:ilvl w:val="0"/>
          <w:numId w:val="14"/>
        </w:numPr>
        <w:shd w:val="clear" w:color="auto" w:fill="FFFFFF"/>
        <w:spacing w:line="240" w:lineRule="auto"/>
        <w:rPr>
          <w:lang w:val="fr-TN"/>
        </w:rPr>
      </w:pPr>
      <w:r w:rsidRPr="00E7305F">
        <w:rPr>
          <w:b/>
          <w:bCs/>
          <w:lang w:val="fr-TN"/>
        </w:rPr>
        <w:t>Augmentation des données</w:t>
      </w:r>
      <w:r w:rsidRPr="00E7305F">
        <w:rPr>
          <w:lang w:val="fr-TN"/>
        </w:rPr>
        <w:t xml:space="preserve"> : rotation, translation, zoom et flip horizontal.</w:t>
      </w:r>
    </w:p>
    <w:p w14:paraId="7E8D2A54" w14:textId="77777777" w:rsidR="00E7305F" w:rsidRDefault="00E7305F" w:rsidP="00E7305F">
      <w:pPr>
        <w:numPr>
          <w:ilvl w:val="0"/>
          <w:numId w:val="14"/>
        </w:numPr>
        <w:shd w:val="clear" w:color="auto" w:fill="FFFFFF"/>
        <w:spacing w:line="240" w:lineRule="auto"/>
        <w:rPr>
          <w:lang w:val="fr-TN"/>
        </w:rPr>
      </w:pPr>
      <w:r w:rsidRPr="00E7305F">
        <w:rPr>
          <w:b/>
          <w:bCs/>
          <w:lang w:val="fr-TN"/>
        </w:rPr>
        <w:t>Matrice de confusion</w:t>
      </w:r>
      <w:r w:rsidRPr="00E7305F">
        <w:rPr>
          <w:lang w:val="fr-TN"/>
        </w:rPr>
        <w:t xml:space="preserve"> : analyse des erreurs pour comprendre les confusions entre émotions proches.</w:t>
      </w:r>
    </w:p>
    <w:p w14:paraId="484EC98C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61337054" w14:textId="77777777" w:rsidR="00E7305F" w:rsidRP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089DC20E" w14:textId="1BDC39E7" w:rsidR="00E7305F" w:rsidRPr="00E7305F" w:rsidRDefault="00E7305F" w:rsidP="00E7305F">
      <w:pPr>
        <w:pStyle w:val="Titre1"/>
        <w:numPr>
          <w:ilvl w:val="0"/>
          <w:numId w:val="15"/>
        </w:numPr>
        <w:rPr>
          <w:lang w:val="fr-TN"/>
        </w:rPr>
      </w:pPr>
      <w:r w:rsidRPr="00E7305F">
        <w:rPr>
          <w:lang w:val="fr-TN"/>
        </w:rPr>
        <w:t>Résultats et Analyse</w:t>
      </w:r>
    </w:p>
    <w:p w14:paraId="272A53C0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  <w:r w:rsidRPr="00E7305F">
        <w:rPr>
          <w:lang w:val="fr-TN"/>
        </w:rPr>
        <w:t xml:space="preserve">Après entraînement, le modèle a atteint une précision de </w:t>
      </w:r>
      <w:r w:rsidRPr="00E7305F">
        <w:rPr>
          <w:b/>
          <w:bCs/>
          <w:lang w:val="fr-TN"/>
        </w:rPr>
        <w:t>61%</w:t>
      </w:r>
      <w:r w:rsidRPr="00E7305F">
        <w:rPr>
          <w:lang w:val="fr-TN"/>
        </w:rPr>
        <w:t xml:space="preserve"> sur l'ensemble de test. La matrice de confusion a révélé des difficultés à distinguer certaines émotions similaires (par exemple, la peur et la surprise).</w:t>
      </w:r>
    </w:p>
    <w:p w14:paraId="1F52D948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1BA49E2F" w14:textId="77777777" w:rsidR="00E7305F" w:rsidRP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1DDBBD3A" w14:textId="64CCAFEA" w:rsidR="00E7305F" w:rsidRPr="00E7305F" w:rsidRDefault="00E7305F" w:rsidP="00E7305F">
      <w:pPr>
        <w:pStyle w:val="Titre1"/>
        <w:numPr>
          <w:ilvl w:val="0"/>
          <w:numId w:val="15"/>
        </w:numPr>
        <w:rPr>
          <w:lang w:val="fr-TN"/>
        </w:rPr>
      </w:pPr>
      <w:r w:rsidRPr="00E7305F">
        <w:rPr>
          <w:lang w:val="fr-TN"/>
        </w:rPr>
        <w:t xml:space="preserve">Interface Utilisateur avec </w:t>
      </w:r>
      <w:proofErr w:type="spellStart"/>
      <w:r w:rsidRPr="00E7305F">
        <w:rPr>
          <w:lang w:val="fr-TN"/>
        </w:rPr>
        <w:t>Gradio</w:t>
      </w:r>
      <w:proofErr w:type="spellEnd"/>
    </w:p>
    <w:p w14:paraId="11F710B2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  <w:r w:rsidRPr="00E7305F">
        <w:rPr>
          <w:lang w:val="fr-TN"/>
        </w:rPr>
        <w:t xml:space="preserve">Une interface interactive a été implémentée avec </w:t>
      </w:r>
      <w:proofErr w:type="spellStart"/>
      <w:r w:rsidRPr="00E7305F">
        <w:rPr>
          <w:b/>
          <w:bCs/>
          <w:lang w:val="fr-TN"/>
        </w:rPr>
        <w:t>Gradio</w:t>
      </w:r>
      <w:proofErr w:type="spellEnd"/>
      <w:r w:rsidRPr="00E7305F">
        <w:rPr>
          <w:lang w:val="fr-TN"/>
        </w:rPr>
        <w:t>, permettant à l'utilisateur de téléverser une image et d'obtenir la prédiction du modèle en temps réel.</w:t>
      </w:r>
    </w:p>
    <w:p w14:paraId="030571BF" w14:textId="77777777" w:rsid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4D20DDB1" w14:textId="77777777" w:rsidR="00E7305F" w:rsidRPr="00E7305F" w:rsidRDefault="00E7305F" w:rsidP="00E7305F">
      <w:pPr>
        <w:shd w:val="clear" w:color="auto" w:fill="FFFFFF"/>
        <w:spacing w:line="240" w:lineRule="auto"/>
        <w:rPr>
          <w:lang w:val="fr-TN"/>
        </w:rPr>
      </w:pPr>
    </w:p>
    <w:p w14:paraId="4E484019" w14:textId="162001A0" w:rsidR="00E7305F" w:rsidRPr="00E7305F" w:rsidRDefault="00E7305F" w:rsidP="00443763">
      <w:pPr>
        <w:pStyle w:val="Titre1"/>
        <w:numPr>
          <w:ilvl w:val="0"/>
          <w:numId w:val="15"/>
        </w:numPr>
        <w:rPr>
          <w:lang w:val="fr-TN"/>
        </w:rPr>
      </w:pPr>
      <w:r w:rsidRPr="00E7305F">
        <w:rPr>
          <w:lang w:val="fr-TN"/>
        </w:rPr>
        <w:t>Conclusion et Améliorations Possibles</w:t>
      </w:r>
    </w:p>
    <w:p w14:paraId="44CFEB34" w14:textId="77777777" w:rsidR="00E7305F" w:rsidRPr="00E7305F" w:rsidRDefault="00E7305F" w:rsidP="00E7305F">
      <w:pPr>
        <w:shd w:val="clear" w:color="auto" w:fill="FFFFFF"/>
        <w:spacing w:line="240" w:lineRule="auto"/>
        <w:rPr>
          <w:lang w:val="fr-TN"/>
        </w:rPr>
      </w:pPr>
      <w:r w:rsidRPr="00E7305F">
        <w:rPr>
          <w:lang w:val="fr-TN"/>
        </w:rPr>
        <w:t xml:space="preserve">Le modèle est fonctionnel mais peut être amélioré en testant d'autres architectures plus récentes comme </w:t>
      </w:r>
      <w:proofErr w:type="spellStart"/>
      <w:r w:rsidRPr="00E7305F">
        <w:rPr>
          <w:b/>
          <w:bCs/>
          <w:lang w:val="fr-TN"/>
        </w:rPr>
        <w:t>EfficientNet</w:t>
      </w:r>
      <w:proofErr w:type="spellEnd"/>
      <w:r w:rsidRPr="00E7305F">
        <w:rPr>
          <w:lang w:val="fr-TN"/>
        </w:rPr>
        <w:t xml:space="preserve"> ou en utilisant un ensemble de modèles. Une collecte de nouvelles données "in-the-</w:t>
      </w:r>
      <w:proofErr w:type="spellStart"/>
      <w:r w:rsidRPr="00E7305F">
        <w:rPr>
          <w:lang w:val="fr-TN"/>
        </w:rPr>
        <w:t>wild</w:t>
      </w:r>
      <w:proofErr w:type="spellEnd"/>
      <w:r w:rsidRPr="00E7305F">
        <w:rPr>
          <w:lang w:val="fr-TN"/>
        </w:rPr>
        <w:t>" pourrait également aider à améliorer les performances.</w:t>
      </w:r>
    </w:p>
    <w:p w14:paraId="19E51798" w14:textId="77777777" w:rsidR="001E75E5" w:rsidRPr="00E7305F" w:rsidRDefault="001E75E5" w:rsidP="00264F2C">
      <w:pPr>
        <w:shd w:val="clear" w:color="auto" w:fill="FFFFFF"/>
        <w:spacing w:line="240" w:lineRule="auto"/>
        <w:rPr>
          <w:lang w:val="fr-TN"/>
        </w:rPr>
      </w:pPr>
    </w:p>
    <w:sectPr w:rsidR="001E75E5" w:rsidRPr="00E7305F" w:rsidSect="009A2530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D75C3B" w14:textId="77777777" w:rsidR="00807A0A" w:rsidRDefault="00807A0A" w:rsidP="004B7E44">
      <w:r>
        <w:separator/>
      </w:r>
    </w:p>
  </w:endnote>
  <w:endnote w:type="continuationSeparator" w:id="0">
    <w:p w14:paraId="25143131" w14:textId="77777777" w:rsidR="00807A0A" w:rsidRDefault="00807A0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754FBF" w:rsidRPr="00754FBF" w14:paraId="6BB8024D" w14:textId="77777777" w:rsidTr="00754FBF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CAEDF44" w14:textId="72B5F1F4" w:rsidR="004B7E44" w:rsidRPr="00754FBF" w:rsidRDefault="004F6145" w:rsidP="00C31401">
          <w:pPr>
            <w:pStyle w:val="Pieddepage"/>
            <w:ind w:left="720"/>
            <w:jc w:val="both"/>
            <w:rPr>
              <w:b/>
              <w:bCs/>
              <w:color w:val="FFFFFF" w:themeColor="background1"/>
              <w:sz w:val="24"/>
              <w:szCs w:val="28"/>
            </w:rPr>
          </w:pPr>
          <w:r>
            <w:rPr>
              <w:b/>
              <w:bCs/>
              <w:color w:val="FFFFFF" w:themeColor="background1"/>
              <w:sz w:val="24"/>
              <w:szCs w:val="28"/>
            </w:rPr>
            <w:t>Mars</w:t>
          </w:r>
          <w:r w:rsidR="00C31401">
            <w:rPr>
              <w:b/>
              <w:bCs/>
              <w:color w:val="FFFFFF" w:themeColor="background1"/>
              <w:sz w:val="24"/>
              <w:szCs w:val="28"/>
            </w:rPr>
            <w:t xml:space="preserve"> 202</w:t>
          </w:r>
          <w:r>
            <w:rPr>
              <w:b/>
              <w:bCs/>
              <w:color w:val="FFFFFF" w:themeColor="background1"/>
              <w:sz w:val="24"/>
              <w:szCs w:val="28"/>
            </w:rPr>
            <w:t>5</w:t>
          </w:r>
          <w:r w:rsidR="00C31401">
            <w:rPr>
              <w:b/>
              <w:bCs/>
              <w:color w:val="FFFFFF" w:themeColor="background1"/>
              <w:sz w:val="24"/>
              <w:szCs w:val="28"/>
            </w:rPr>
            <w:t xml:space="preserve"> </w:t>
          </w:r>
          <w:r>
            <w:rPr>
              <w:b/>
              <w:bCs/>
              <w:color w:val="FFFFFF" w:themeColor="background1"/>
              <w:sz w:val="24"/>
              <w:szCs w:val="28"/>
            </w:rPr>
            <w:t xml:space="preserve"> </w:t>
          </w:r>
          <w:r w:rsidR="00C31401">
            <w:rPr>
              <w:b/>
              <w:bCs/>
              <w:color w:val="FFFFFF" w:themeColor="background1"/>
              <w:sz w:val="24"/>
              <w:szCs w:val="28"/>
            </w:rPr>
            <w:t xml:space="preserve">                                  </w:t>
          </w:r>
          <w:r>
            <w:rPr>
              <w:b/>
              <w:bCs/>
              <w:color w:val="FFFFFF" w:themeColor="background1"/>
              <w:sz w:val="24"/>
              <w:szCs w:val="28"/>
            </w:rPr>
            <w:t xml:space="preserve">     </w:t>
          </w:r>
          <w:r w:rsidR="00C31401">
            <w:rPr>
              <w:b/>
              <w:bCs/>
              <w:color w:val="FFFFFF" w:themeColor="background1"/>
              <w:sz w:val="24"/>
              <w:szCs w:val="28"/>
            </w:rPr>
            <w:t xml:space="preserve">                                                                                               </w:t>
          </w:r>
          <w:r w:rsidR="00754FBF" w:rsidRPr="00754FBF">
            <w:rPr>
              <w:b/>
              <w:bCs/>
              <w:color w:val="FFFFFF" w:themeColor="background1"/>
              <w:sz w:val="24"/>
              <w:szCs w:val="28"/>
            </w:rPr>
            <w:t xml:space="preserve">IRM </w:t>
          </w:r>
          <w:r w:rsidR="000170A1">
            <w:rPr>
              <w:b/>
              <w:bCs/>
              <w:color w:val="FFFFFF" w:themeColor="background1"/>
              <w:sz w:val="24"/>
              <w:szCs w:val="28"/>
            </w:rPr>
            <w:t>2.4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C9C268" w14:textId="77777777" w:rsidR="005A718F" w:rsidRDefault="005A718F" w:rsidP="004B7E44">
        <w:pPr>
          <w:pStyle w:val="Pieddepag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71101B" w14:textId="77777777" w:rsidR="00807A0A" w:rsidRDefault="00807A0A" w:rsidP="004B7E44">
      <w:r>
        <w:separator/>
      </w:r>
    </w:p>
  </w:footnote>
  <w:footnote w:type="continuationSeparator" w:id="0">
    <w:p w14:paraId="618F58FF" w14:textId="77777777" w:rsidR="00807A0A" w:rsidRDefault="00807A0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53EE494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7EA118BC" w14:textId="77777777" w:rsidR="004B7E44" w:rsidRDefault="004B7E44" w:rsidP="004B7E44">
          <w:pPr>
            <w:pStyle w:val="En-tte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4471E8A" wp14:editId="476B674E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E3D4CF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4471E8A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67E3D4CF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F711A"/>
    <w:multiLevelType w:val="hybridMultilevel"/>
    <w:tmpl w:val="A934A0D0"/>
    <w:lvl w:ilvl="0" w:tplc="816475AC">
      <w:start w:val="1"/>
      <w:numFmt w:val="lowerLetter"/>
      <w:pStyle w:val="Titre3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611E4"/>
    <w:multiLevelType w:val="hybridMultilevel"/>
    <w:tmpl w:val="339A23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43752"/>
    <w:multiLevelType w:val="hybridMultilevel"/>
    <w:tmpl w:val="892822BC"/>
    <w:lvl w:ilvl="0" w:tplc="F1D28DD6">
      <w:start w:val="1"/>
      <w:numFmt w:val="bullet"/>
      <w:pStyle w:val="Nomdunefonc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65211"/>
    <w:multiLevelType w:val="hybridMultilevel"/>
    <w:tmpl w:val="3418F3B6"/>
    <w:lvl w:ilvl="0" w:tplc="C6DEE2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C6DEE2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2" w:tplc="C6DEE214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78420ED"/>
    <w:multiLevelType w:val="hybridMultilevel"/>
    <w:tmpl w:val="14F699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A768C"/>
    <w:multiLevelType w:val="hybridMultilevel"/>
    <w:tmpl w:val="50D45B7A"/>
    <w:lvl w:ilvl="0" w:tplc="D1AA20B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0323A"/>
    <w:multiLevelType w:val="hybridMultilevel"/>
    <w:tmpl w:val="FB9E6CEE"/>
    <w:lvl w:ilvl="0" w:tplc="726C2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D7266"/>
    <w:multiLevelType w:val="hybridMultilevel"/>
    <w:tmpl w:val="F04880CA"/>
    <w:lvl w:ilvl="0" w:tplc="C6DEE2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23FFB"/>
    <w:multiLevelType w:val="hybridMultilevel"/>
    <w:tmpl w:val="FF48252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75098F"/>
    <w:multiLevelType w:val="hybridMultilevel"/>
    <w:tmpl w:val="4D867B38"/>
    <w:lvl w:ilvl="0" w:tplc="0DB06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E5F04"/>
    <w:multiLevelType w:val="hybridMultilevel"/>
    <w:tmpl w:val="64E2BCEE"/>
    <w:lvl w:ilvl="0" w:tplc="B8147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15091"/>
    <w:multiLevelType w:val="multilevel"/>
    <w:tmpl w:val="3236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5021C1"/>
    <w:multiLevelType w:val="hybridMultilevel"/>
    <w:tmpl w:val="10B8C83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E7276D1"/>
    <w:multiLevelType w:val="hybridMultilevel"/>
    <w:tmpl w:val="78A2753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820C63"/>
    <w:multiLevelType w:val="hybridMultilevel"/>
    <w:tmpl w:val="ED9ADC02"/>
    <w:lvl w:ilvl="0" w:tplc="C6DEE21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3881170">
    <w:abstractNumId w:val="8"/>
  </w:num>
  <w:num w:numId="2" w16cid:durableId="1644039655">
    <w:abstractNumId w:val="2"/>
  </w:num>
  <w:num w:numId="3" w16cid:durableId="1534921398">
    <w:abstractNumId w:val="0"/>
  </w:num>
  <w:num w:numId="4" w16cid:durableId="946080203">
    <w:abstractNumId w:val="13"/>
  </w:num>
  <w:num w:numId="5" w16cid:durableId="1925260477">
    <w:abstractNumId w:val="10"/>
  </w:num>
  <w:num w:numId="6" w16cid:durableId="1728992759">
    <w:abstractNumId w:val="3"/>
  </w:num>
  <w:num w:numId="7" w16cid:durableId="671299853">
    <w:abstractNumId w:val="14"/>
  </w:num>
  <w:num w:numId="8" w16cid:durableId="213391527">
    <w:abstractNumId w:val="6"/>
  </w:num>
  <w:num w:numId="9" w16cid:durableId="1124927889">
    <w:abstractNumId w:val="7"/>
  </w:num>
  <w:num w:numId="10" w16cid:durableId="692073968">
    <w:abstractNumId w:val="12"/>
  </w:num>
  <w:num w:numId="11" w16cid:durableId="38214414">
    <w:abstractNumId w:val="1"/>
  </w:num>
  <w:num w:numId="12" w16cid:durableId="24985096">
    <w:abstractNumId w:val="4"/>
  </w:num>
  <w:num w:numId="13" w16cid:durableId="25255495">
    <w:abstractNumId w:val="9"/>
  </w:num>
  <w:num w:numId="14" w16cid:durableId="398480992">
    <w:abstractNumId w:val="11"/>
  </w:num>
  <w:num w:numId="15" w16cid:durableId="6249707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70"/>
    <w:rsid w:val="000170A1"/>
    <w:rsid w:val="00052714"/>
    <w:rsid w:val="000921B3"/>
    <w:rsid w:val="000B08E8"/>
    <w:rsid w:val="001115A4"/>
    <w:rsid w:val="00113496"/>
    <w:rsid w:val="00153DCD"/>
    <w:rsid w:val="00160B0F"/>
    <w:rsid w:val="001D121F"/>
    <w:rsid w:val="001E75E5"/>
    <w:rsid w:val="00237D5A"/>
    <w:rsid w:val="00264F2C"/>
    <w:rsid w:val="00271970"/>
    <w:rsid w:val="00293B83"/>
    <w:rsid w:val="002D4618"/>
    <w:rsid w:val="00346209"/>
    <w:rsid w:val="003574E9"/>
    <w:rsid w:val="0038683A"/>
    <w:rsid w:val="003E0AAB"/>
    <w:rsid w:val="003F07D9"/>
    <w:rsid w:val="004049F1"/>
    <w:rsid w:val="00422056"/>
    <w:rsid w:val="00437DDF"/>
    <w:rsid w:val="00440AB0"/>
    <w:rsid w:val="00443763"/>
    <w:rsid w:val="00451723"/>
    <w:rsid w:val="00467944"/>
    <w:rsid w:val="004759EB"/>
    <w:rsid w:val="004B7E44"/>
    <w:rsid w:val="004D0631"/>
    <w:rsid w:val="004D24FF"/>
    <w:rsid w:val="004D5252"/>
    <w:rsid w:val="004F2B86"/>
    <w:rsid w:val="004F6145"/>
    <w:rsid w:val="00565350"/>
    <w:rsid w:val="005747AC"/>
    <w:rsid w:val="005A6F41"/>
    <w:rsid w:val="005A718F"/>
    <w:rsid w:val="005C390E"/>
    <w:rsid w:val="005E5746"/>
    <w:rsid w:val="005F523C"/>
    <w:rsid w:val="00632AF6"/>
    <w:rsid w:val="00645EB8"/>
    <w:rsid w:val="00685CD2"/>
    <w:rsid w:val="006A3CE7"/>
    <w:rsid w:val="006E0EC3"/>
    <w:rsid w:val="006F011D"/>
    <w:rsid w:val="007516CF"/>
    <w:rsid w:val="00754FBF"/>
    <w:rsid w:val="00762D22"/>
    <w:rsid w:val="00794DB4"/>
    <w:rsid w:val="007B3977"/>
    <w:rsid w:val="00807A0A"/>
    <w:rsid w:val="0082785A"/>
    <w:rsid w:val="008348FD"/>
    <w:rsid w:val="008B33BC"/>
    <w:rsid w:val="008B3E58"/>
    <w:rsid w:val="008C6A7A"/>
    <w:rsid w:val="008E49E1"/>
    <w:rsid w:val="0091021A"/>
    <w:rsid w:val="009120E9"/>
    <w:rsid w:val="00945900"/>
    <w:rsid w:val="00952CE0"/>
    <w:rsid w:val="00995D5E"/>
    <w:rsid w:val="009A2530"/>
    <w:rsid w:val="009C2AAF"/>
    <w:rsid w:val="009C396C"/>
    <w:rsid w:val="009C70F1"/>
    <w:rsid w:val="009D2E28"/>
    <w:rsid w:val="009F5A0A"/>
    <w:rsid w:val="00A133F7"/>
    <w:rsid w:val="00A24549"/>
    <w:rsid w:val="00A967FF"/>
    <w:rsid w:val="00AD6598"/>
    <w:rsid w:val="00B017BC"/>
    <w:rsid w:val="00B01A9D"/>
    <w:rsid w:val="00B11FD9"/>
    <w:rsid w:val="00B572B4"/>
    <w:rsid w:val="00BD062A"/>
    <w:rsid w:val="00BE0DBC"/>
    <w:rsid w:val="00C06895"/>
    <w:rsid w:val="00C1350E"/>
    <w:rsid w:val="00C15EDE"/>
    <w:rsid w:val="00C31401"/>
    <w:rsid w:val="00C453CC"/>
    <w:rsid w:val="00C47007"/>
    <w:rsid w:val="00C50967"/>
    <w:rsid w:val="00C632FB"/>
    <w:rsid w:val="00C844FB"/>
    <w:rsid w:val="00C90649"/>
    <w:rsid w:val="00CD2896"/>
    <w:rsid w:val="00D243E0"/>
    <w:rsid w:val="00D261CE"/>
    <w:rsid w:val="00D47CD0"/>
    <w:rsid w:val="00D717A9"/>
    <w:rsid w:val="00DA155F"/>
    <w:rsid w:val="00DB26A7"/>
    <w:rsid w:val="00E7305F"/>
    <w:rsid w:val="00E76CAD"/>
    <w:rsid w:val="00E86E0B"/>
    <w:rsid w:val="00E94B5F"/>
    <w:rsid w:val="00EC5711"/>
    <w:rsid w:val="00ED1CE4"/>
    <w:rsid w:val="00ED27C4"/>
    <w:rsid w:val="00EE2C3F"/>
    <w:rsid w:val="00EE3230"/>
    <w:rsid w:val="00EF186B"/>
    <w:rsid w:val="00F003C1"/>
    <w:rsid w:val="00F75A61"/>
    <w:rsid w:val="00F7782B"/>
    <w:rsid w:val="00F92FA7"/>
    <w:rsid w:val="00FB1C96"/>
    <w:rsid w:val="00FB3A17"/>
    <w:rsid w:val="00FD799D"/>
    <w:rsid w:val="00FE7536"/>
    <w:rsid w:val="00FF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304E5B"/>
  <w15:chartTrackingRefBased/>
  <w15:docId w15:val="{34EEAF54-207D-4A8F-A145-14724429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618"/>
    <w:pPr>
      <w:spacing w:after="0"/>
    </w:pPr>
    <w:rPr>
      <w:rFonts w:eastAsiaTheme="minorEastAsia"/>
      <w:color w:val="161718" w:themeColor="text1"/>
      <w:sz w:val="20"/>
      <w:szCs w:val="22"/>
      <w:lang w:val="fr-FR"/>
    </w:rPr>
  </w:style>
  <w:style w:type="paragraph" w:styleId="Titre1">
    <w:name w:val="heading 1"/>
    <w:basedOn w:val="Normal"/>
    <w:link w:val="Titre1Car"/>
    <w:uiPriority w:val="2"/>
    <w:qFormat/>
    <w:rsid w:val="00271970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754FBF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40"/>
      <w:u w:val="single"/>
    </w:rPr>
  </w:style>
  <w:style w:type="paragraph" w:styleId="Titre3">
    <w:name w:val="heading 3"/>
    <w:basedOn w:val="Normal"/>
    <w:link w:val="Titre3Car"/>
    <w:uiPriority w:val="2"/>
    <w:unhideWhenUsed/>
    <w:qFormat/>
    <w:rsid w:val="002D4618"/>
    <w:pPr>
      <w:numPr>
        <w:numId w:val="3"/>
      </w:numPr>
      <w:spacing w:line="240" w:lineRule="auto"/>
      <w:outlineLvl w:val="2"/>
    </w:pPr>
    <w:rPr>
      <w:rFonts w:asciiTheme="majorHAnsi" w:eastAsia="Times New Roman" w:hAnsiTheme="majorHAnsi" w:cs="Times New Roman"/>
      <w:b/>
      <w:i/>
      <w:color w:val="A4063E" w:themeColor="accent6"/>
      <w:sz w:val="28"/>
      <w:u w:val="single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unhideWhenUsed/>
    <w:qFormat/>
    <w:rsid w:val="002D4618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  <w:sz w:val="24"/>
    </w:rPr>
  </w:style>
  <w:style w:type="paragraph" w:styleId="Titre6">
    <w:name w:val="heading 6"/>
    <w:basedOn w:val="Normal"/>
    <w:next w:val="Normal"/>
    <w:link w:val="Titre6Car"/>
    <w:uiPriority w:val="2"/>
    <w:unhideWhenUsed/>
    <w:qFormat/>
    <w:rsid w:val="00FB3A1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51031E" w:themeColor="accent1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271970"/>
    <w:rPr>
      <w:rFonts w:asciiTheme="majorHAnsi" w:eastAsia="Times New Roman" w:hAnsiTheme="majorHAnsi" w:cs="Times New Roman"/>
      <w:b/>
      <w:color w:val="161718" w:themeColor="text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754FBF"/>
    <w:rPr>
      <w:rFonts w:asciiTheme="majorHAnsi" w:eastAsia="Times New Roman" w:hAnsiTheme="majorHAnsi" w:cs="Times New Roman"/>
      <w:b/>
      <w:color w:val="161718" w:themeColor="text1"/>
      <w:sz w:val="40"/>
      <w:szCs w:val="22"/>
      <w:u w:val="single"/>
      <w:lang w:val="fr-FR"/>
    </w:rPr>
  </w:style>
  <w:style w:type="character" w:customStyle="1" w:styleId="Titre3Car">
    <w:name w:val="Titre 3 Car"/>
    <w:basedOn w:val="Policepardfaut"/>
    <w:link w:val="Titre3"/>
    <w:uiPriority w:val="2"/>
    <w:rsid w:val="002D4618"/>
    <w:rPr>
      <w:rFonts w:asciiTheme="majorHAnsi" w:eastAsia="Times New Roman" w:hAnsiTheme="majorHAnsi" w:cs="Times New Roman"/>
      <w:b/>
      <w:i/>
      <w:color w:val="A4063E" w:themeColor="accent6"/>
      <w:sz w:val="28"/>
      <w:szCs w:val="22"/>
      <w:u w:val="single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rsid w:val="002D4618"/>
    <w:rPr>
      <w:rFonts w:eastAsia="Times New Roman" w:cs="Times New Roman"/>
      <w:color w:val="161718" w:themeColor="text1"/>
      <w:spacing w:val="-4"/>
      <w:kern w:val="28"/>
      <w:sz w:val="24"/>
      <w:szCs w:val="22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Paragraphedeliste">
    <w:name w:val="List Paragraph"/>
    <w:basedOn w:val="Normal"/>
    <w:link w:val="ParagraphedelisteCar"/>
    <w:uiPriority w:val="34"/>
    <w:unhideWhenUsed/>
    <w:qFormat/>
    <w:rsid w:val="002D4618"/>
    <w:pPr>
      <w:ind w:left="720"/>
      <w:contextualSpacing/>
    </w:pPr>
  </w:style>
  <w:style w:type="paragraph" w:customStyle="1" w:styleId="Nomdunefonction">
    <w:name w:val="Nom d'une fonction"/>
    <w:basedOn w:val="Paragraphedeliste"/>
    <w:link w:val="NomdunefonctionCar"/>
    <w:qFormat/>
    <w:rsid w:val="002D4618"/>
    <w:pPr>
      <w:numPr>
        <w:numId w:val="2"/>
      </w:numPr>
    </w:pPr>
    <w:rPr>
      <w:rFonts w:ascii="Courier New" w:eastAsia="Times New Roman" w:hAnsi="Courier New" w:cs="Courier New"/>
      <w:color w:val="282660" w:themeColor="text2"/>
      <w:lang w:val="fr-TN" w:eastAsia="fr-TN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D4618"/>
    <w:rPr>
      <w:rFonts w:eastAsiaTheme="minorEastAsia"/>
      <w:color w:val="161718" w:themeColor="text1"/>
      <w:sz w:val="20"/>
      <w:szCs w:val="22"/>
    </w:rPr>
  </w:style>
  <w:style w:type="character" w:customStyle="1" w:styleId="NomdunefonctionCar">
    <w:name w:val="Nom d'une fonction Car"/>
    <w:basedOn w:val="ParagraphedelisteCar"/>
    <w:link w:val="Nomdunefonction"/>
    <w:rsid w:val="002D4618"/>
    <w:rPr>
      <w:rFonts w:ascii="Courier New" w:eastAsia="Times New Roman" w:hAnsi="Courier New" w:cs="Courier New"/>
      <w:color w:val="282660" w:themeColor="text2"/>
      <w:sz w:val="20"/>
      <w:szCs w:val="22"/>
      <w:lang w:val="fr-TN" w:eastAsia="fr-TN"/>
    </w:rPr>
  </w:style>
  <w:style w:type="character" w:customStyle="1" w:styleId="Titre6Car">
    <w:name w:val="Titre 6 Car"/>
    <w:basedOn w:val="Policepardfaut"/>
    <w:link w:val="Titre6"/>
    <w:uiPriority w:val="2"/>
    <w:rsid w:val="00FB3A17"/>
    <w:rPr>
      <w:rFonts w:asciiTheme="majorHAnsi" w:eastAsiaTheme="majorEastAsia" w:hAnsiTheme="majorHAnsi" w:cstheme="majorBidi"/>
      <w:color w:val="51031E" w:themeColor="accent1" w:themeShade="7F"/>
      <w:sz w:val="20"/>
      <w:szCs w:val="22"/>
      <w:lang w:val="fr-FR"/>
    </w:rPr>
  </w:style>
  <w:style w:type="paragraph" w:styleId="NormalWeb">
    <w:name w:val="Normal (Web)"/>
    <w:basedOn w:val="Normal"/>
    <w:uiPriority w:val="99"/>
    <w:semiHidden/>
    <w:unhideWhenUsed/>
    <w:rsid w:val="00762D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fr-TN" w:eastAsia="fr-TN"/>
    </w:rPr>
  </w:style>
  <w:style w:type="paragraph" w:customStyle="1" w:styleId="Style1">
    <w:name w:val="Style1"/>
    <w:basedOn w:val="Normal"/>
    <w:link w:val="Style1Car"/>
    <w:qFormat/>
    <w:rsid w:val="000170A1"/>
    <w:rPr>
      <w:rFonts w:ascii="Lato" w:eastAsia="Times New Roman" w:hAnsi="Lato" w:cs="Times New Roman"/>
      <w:b/>
      <w:bCs/>
      <w:color w:val="FF0000"/>
      <w:sz w:val="24"/>
      <w:szCs w:val="24"/>
      <w:lang w:val="fr-TN" w:eastAsia="fr-TN"/>
    </w:rPr>
  </w:style>
  <w:style w:type="character" w:customStyle="1" w:styleId="Style1Car">
    <w:name w:val="Style1 Car"/>
    <w:basedOn w:val="Policepardfaut"/>
    <w:link w:val="Style1"/>
    <w:rsid w:val="000170A1"/>
    <w:rPr>
      <w:rFonts w:ascii="Lato" w:eastAsia="Times New Roman" w:hAnsi="Lato" w:cs="Times New Roman"/>
      <w:b/>
      <w:bCs/>
      <w:color w:val="FF0000"/>
      <w:sz w:val="24"/>
      <w:szCs w:val="24"/>
      <w:lang w:val="fr-TN" w:eastAsia="fr-TN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15E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Cs w:val="20"/>
      <w:lang w:val="fr-TN"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15ED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styleId="CodeHTML">
    <w:name w:val="HTML Code"/>
    <w:basedOn w:val="Policepardfaut"/>
    <w:uiPriority w:val="99"/>
    <w:semiHidden/>
    <w:unhideWhenUsed/>
    <w:rsid w:val="00C15ED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Policepardfaut"/>
    <w:rsid w:val="00C15EDE"/>
  </w:style>
  <w:style w:type="character" w:customStyle="1" w:styleId="hljs-string">
    <w:name w:val="hljs-string"/>
    <w:basedOn w:val="Policepardfaut"/>
    <w:rsid w:val="00C15E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1663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mtezABBASSI\AppData\Local\Microsoft\Office\16.0\DTS\fr-TN%7b9AA4955D-9DE3-415D-966F-9136C7A75E00%7d\%7bD8ACF3A3-0A47-4A5D-A702-CF59502A05E4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{D8ACF3A3-0A47-4A5D-A702-CF59502A05E4}tf16392796_win32.dotx</Template>
  <TotalTime>415</TotalTime>
  <Pages>2</Pages>
  <Words>289</Words>
  <Characters>1651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Momtez ABBASSI</dc:creator>
  <cp:keywords/>
  <dc:description/>
  <cp:lastModifiedBy>Momtez ABBASSI</cp:lastModifiedBy>
  <cp:revision>68</cp:revision>
  <dcterms:created xsi:type="dcterms:W3CDTF">2024-01-28T11:24:00Z</dcterms:created>
  <dcterms:modified xsi:type="dcterms:W3CDTF">2025-03-02T21:08:00Z</dcterms:modified>
</cp:coreProperties>
</file>